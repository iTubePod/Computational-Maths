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  <w:lang w:val="es-MX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7952F78A" w14:textId="77777777"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3B3C4AE5" wp14:editId="1311F92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377E0" w14:textId="789BE662" w:rsidR="002163EE" w:rsidRDefault="00B34148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AB8F2CED3E7F414BA2009E06292D3A4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30DD4">
                                      <w:t>Mauricio G. Coello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8CC6F0AF734C435B840E161B8576CD9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30DD4">
                                      <w:t>A01328258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A838F0E1F4784359850F73595AFDAF33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C171D">
                                      <w:t>6</w:t>
                                    </w:r>
                                    <w:r w:rsidR="00737852">
                                      <w:t xml:space="preserve"> de </w:t>
                                    </w:r>
                                    <w:r w:rsidR="00DC171D">
                                      <w:t>junio</w:t>
                                    </w:r>
                                    <w:r w:rsidR="00737852">
                                      <w:t xml:space="preserve"> del 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3C4A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2C8377E0" w14:textId="789BE662" w:rsidR="002163EE" w:rsidRDefault="00B34148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AB8F2CED3E7F414BA2009E06292D3A4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30DD4">
                                <w:t>Mauricio G. Coello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8CC6F0AF734C435B840E161B8576CD94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E30DD4">
                                <w:t>A01328258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A838F0E1F4784359850F73595AFDAF33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C171D">
                                <w:t>6</w:t>
                              </w:r>
                              <w:r w:rsidR="00737852">
                                <w:t xml:space="preserve"> de </w:t>
                              </w:r>
                              <w:r w:rsidR="00DC171D">
                                <w:t>junio</w:t>
                              </w:r>
                              <w:r w:rsidR="00737852">
                                <w:t xml:space="preserve"> del 2016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3390FFDA" wp14:editId="5CB413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DC3531" w14:textId="77777777" w:rsidR="002163EE" w:rsidRDefault="00E30DD4">
                                    <w:pPr>
                                      <w:pStyle w:val="Title"/>
                                    </w:pPr>
                                    <w:r>
                                      <w:t>Manual de Usuario</w:t>
                                    </w:r>
                                  </w:p>
                                </w:sdtContent>
                              </w:sdt>
                              <w:p w14:paraId="45F160F5" w14:textId="77F62201" w:rsidR="002163EE" w:rsidRDefault="00B34148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E4216">
                                      <w:t>Proyecto 2</w:t>
                                    </w:r>
                                  </w:sdtContent>
                                </w:sdt>
                              </w:p>
                              <w:p w14:paraId="58216DC5" w14:textId="1CD58988" w:rsidR="00E30DD4" w:rsidRPr="00B962BF" w:rsidRDefault="00E30DD4" w:rsidP="00DC171D">
                                <w:pPr>
                                  <w:jc w:val="center"/>
                                  <w:rPr>
                                    <w:color w:val="404040" w:themeColor="text1" w:themeTint="B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90FFDA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7DC3531" w14:textId="77777777" w:rsidR="002163EE" w:rsidRDefault="00E30DD4">
                              <w:pPr>
                                <w:pStyle w:val="Title"/>
                              </w:pPr>
                              <w:r>
                                <w:t>Manual de Usuario</w:t>
                              </w:r>
                            </w:p>
                          </w:sdtContent>
                        </w:sdt>
                        <w:p w14:paraId="45F160F5" w14:textId="77F62201" w:rsidR="002163EE" w:rsidRDefault="00B34148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E4216">
                                <w:t>Proyecto 2</w:t>
                              </w:r>
                            </w:sdtContent>
                          </w:sdt>
                        </w:p>
                        <w:p w14:paraId="58216DC5" w14:textId="1CD58988" w:rsidR="00E30DD4" w:rsidRPr="00B962BF" w:rsidRDefault="00E30DD4" w:rsidP="00DC171D">
                          <w:pPr>
                            <w:jc w:val="center"/>
                            <w:rPr>
                              <w:color w:val="404040" w:themeColor="text1" w:themeTint="BF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EEF5FF7" w14:textId="77777777" w:rsidR="002163EE" w:rsidRDefault="003806E6">
          <w:r>
            <w:br w:type="page"/>
          </w:r>
        </w:p>
      </w:sdtContent>
    </w:sdt>
    <w:bookmarkEnd w:id="4"/>
    <w:bookmarkEnd w:id="3"/>
    <w:bookmarkEnd w:id="2"/>
    <w:bookmarkEnd w:id="1"/>
    <w:bookmarkEnd w:id="0"/>
    <w:p w14:paraId="0E7F0B3E" w14:textId="2B65E406" w:rsidR="00CF3012" w:rsidRDefault="00567F77" w:rsidP="00567F77">
      <w:pPr>
        <w:pStyle w:val="Heading1"/>
        <w:rPr>
          <w:rStyle w:val="Heading1Char"/>
        </w:rPr>
      </w:pPr>
      <w:r>
        <w:rPr>
          <w:rStyle w:val="Heading1Char"/>
        </w:rPr>
        <w:lastRenderedPageBreak/>
        <w:t>Introducción</w:t>
      </w:r>
    </w:p>
    <w:p w14:paraId="19B1B3B3" w14:textId="385F9DF5" w:rsidR="00785E27" w:rsidRPr="00935CDC" w:rsidRDefault="002E4216" w:rsidP="00785E27">
      <w:pPr>
        <w:pStyle w:val="Heading1"/>
        <w:jc w:val="both"/>
        <w:rPr>
          <w:rFonts w:asciiTheme="minorHAnsi" w:eastAsiaTheme="minorHAnsi" w:hAnsiTheme="minorHAnsi" w:cstheme="minorBidi"/>
          <w:color w:val="595959" w:themeColor="text1" w:themeTint="A6"/>
          <w:sz w:val="20"/>
        </w:rPr>
      </w:pPr>
      <w:r>
        <w:rPr>
          <w:rFonts w:asciiTheme="minorHAnsi" w:eastAsiaTheme="minorHAnsi" w:hAnsiTheme="minorHAnsi" w:cstheme="minorBidi"/>
          <w:color w:val="595959" w:themeColor="text1" w:themeTint="A6"/>
          <w:sz w:val="20"/>
        </w:rPr>
        <w:t xml:space="preserve">Un lenguaje </w:t>
      </w:r>
      <w:proofErr w:type="spellStart"/>
      <w:r>
        <w:rPr>
          <w:rFonts w:asciiTheme="minorHAnsi" w:eastAsiaTheme="minorHAnsi" w:hAnsiTheme="minorHAnsi" w:cstheme="minorBidi"/>
          <w:color w:val="595959" w:themeColor="text1" w:themeTint="A6"/>
          <w:sz w:val="20"/>
        </w:rPr>
        <w:t>s</w:t>
      </w:r>
      <w:r w:rsidRPr="002E4216">
        <w:rPr>
          <w:rFonts w:asciiTheme="minorHAnsi" w:eastAsiaTheme="minorHAnsi" w:hAnsiTheme="minorHAnsi" w:cstheme="minorBidi"/>
          <w:color w:val="595959" w:themeColor="text1" w:themeTint="A6"/>
          <w:sz w:val="20"/>
        </w:rPr>
        <w:t>s</w:t>
      </w:r>
      <w:proofErr w:type="spellEnd"/>
      <w:r w:rsidRPr="002E4216">
        <w:rPr>
          <w:rFonts w:asciiTheme="minorHAnsi" w:eastAsiaTheme="minorHAnsi" w:hAnsiTheme="minorHAnsi" w:cstheme="minorBidi"/>
          <w:color w:val="595959" w:themeColor="text1" w:themeTint="A6"/>
          <w:sz w:val="20"/>
        </w:rPr>
        <w:t xml:space="preserve"> el conjunto de strings de longitud finita que satisfacen ciertos criterios y restricciones definidas por la sintaxis del lenguaje</w:t>
      </w:r>
    </w:p>
    <w:p w14:paraId="15E38F02" w14:textId="0A99C575" w:rsidR="00567F77" w:rsidRDefault="00567F77" w:rsidP="00785E27">
      <w:pPr>
        <w:pStyle w:val="Heading1"/>
        <w:rPr>
          <w:rStyle w:val="Heading1Char"/>
        </w:rPr>
      </w:pPr>
      <w:r>
        <w:rPr>
          <w:rStyle w:val="Heading1Char"/>
        </w:rPr>
        <w:t>Manual de Usuario</w:t>
      </w:r>
    </w:p>
    <w:p w14:paraId="4838E016" w14:textId="6135838A" w:rsidR="00935CDC" w:rsidRDefault="00935CDC" w:rsidP="00935CDC">
      <w:r>
        <w:t xml:space="preserve">En este caso, se utilizó C++ cómo lenguaje para desarrollar esta utilidad, por lo que para su ejecución se requiere de un compilador tipo </w:t>
      </w:r>
      <w:proofErr w:type="spellStart"/>
      <w:r>
        <w:t>MinGW</w:t>
      </w:r>
      <w:proofErr w:type="spellEnd"/>
      <w:r>
        <w:t>.</w:t>
      </w:r>
    </w:p>
    <w:p w14:paraId="16B55AFC" w14:textId="098FAAAB" w:rsidR="00935CDC" w:rsidRDefault="00935CDC" w:rsidP="00935CDC">
      <w:r>
        <w:t>Para generar el ejecutable del código, abra la terminal de su ordenador, diríjase al directorio donde tiene el archivo .</w:t>
      </w:r>
      <w:proofErr w:type="spellStart"/>
      <w:r>
        <w:t>cpp</w:t>
      </w:r>
      <w:proofErr w:type="spellEnd"/>
      <w:r>
        <w:t>. Una vez ahí, para compilar ejecute la siguiente línea de comando:</w:t>
      </w:r>
    </w:p>
    <w:p w14:paraId="570BE3DA" w14:textId="36E8BE15" w:rsidR="00935CDC" w:rsidRDefault="00935CDC" w:rsidP="00935CDC">
      <w:pPr>
        <w:jc w:val="center"/>
      </w:pPr>
      <w:r>
        <w:t xml:space="preserve">g++ </w:t>
      </w:r>
      <w:r w:rsidRPr="00935CDC">
        <w:t>-</w:t>
      </w:r>
      <w:proofErr w:type="spellStart"/>
      <w:r w:rsidRPr="00935CDC">
        <w:t>std</w:t>
      </w:r>
      <w:proofErr w:type="spellEnd"/>
      <w:r w:rsidRPr="00935CDC">
        <w:t>=</w:t>
      </w:r>
      <w:proofErr w:type="spellStart"/>
      <w:r w:rsidRPr="00935CDC">
        <w:t>c++</w:t>
      </w:r>
      <w:proofErr w:type="spellEnd"/>
      <w:r w:rsidRPr="00935CDC">
        <w:t>11 “Nombre_del_archivo”</w:t>
      </w:r>
      <w:r>
        <w:t>.cpp</w:t>
      </w:r>
    </w:p>
    <w:p w14:paraId="19D10399" w14:textId="652065ED" w:rsidR="00935CDC" w:rsidRDefault="00935CDC" w:rsidP="00935CDC">
      <w:r>
        <w:t>Para ejecutar el programa, es necesario tener un archivo .</w:t>
      </w:r>
      <w:proofErr w:type="spellStart"/>
      <w:r>
        <w:t>txt</w:t>
      </w:r>
      <w:proofErr w:type="spellEnd"/>
      <w:r>
        <w:t xml:space="preserve"> con el nombre de archivo </w:t>
      </w:r>
      <w:r w:rsidRPr="00935CDC">
        <w:t>"</w:t>
      </w:r>
      <w:r w:rsidR="002E4216" w:rsidRPr="002E4216">
        <w:t>definitions.txt</w:t>
      </w:r>
      <w:r w:rsidRPr="00935CDC">
        <w:t>"</w:t>
      </w:r>
      <w:r>
        <w:t xml:space="preserve"> con el siguiente formato:</w:t>
      </w:r>
    </w:p>
    <w:p w14:paraId="082981E7" w14:textId="767EEF73" w:rsidR="002E4216" w:rsidRPr="002E4216" w:rsidRDefault="002E4216" w:rsidP="002E4216">
      <w:pPr>
        <w:ind w:left="720"/>
        <w:rPr>
          <w:rFonts w:asciiTheme="majorHAnsi" w:hAnsiTheme="majorHAnsi" w:cs="Arial"/>
        </w:rPr>
      </w:pPr>
      <w:r w:rsidRPr="002E4216">
        <w:rPr>
          <w:rFonts w:asciiTheme="majorHAnsi" w:hAnsiTheme="majorHAnsi" w:cs="Arial"/>
        </w:rPr>
        <w:t>0 2</w:t>
      </w:r>
    </w:p>
    <w:p w14:paraId="7EB5156C" w14:textId="77777777" w:rsidR="002E4216" w:rsidRPr="002E4216" w:rsidRDefault="002E4216" w:rsidP="002E4216">
      <w:pPr>
        <w:ind w:left="720"/>
        <w:rPr>
          <w:rFonts w:asciiTheme="majorHAnsi" w:hAnsiTheme="majorHAnsi" w:cs="Arial"/>
        </w:rPr>
      </w:pPr>
    </w:p>
    <w:p w14:paraId="3B693B82" w14:textId="77777777" w:rsidR="002E4216" w:rsidRPr="002E4216" w:rsidRDefault="002E4216" w:rsidP="002E4216">
      <w:pPr>
        <w:ind w:left="720"/>
        <w:rPr>
          <w:rFonts w:asciiTheme="majorHAnsi" w:hAnsiTheme="majorHAnsi" w:cs="Arial"/>
        </w:rPr>
      </w:pPr>
      <w:r w:rsidRPr="002E4216">
        <w:rPr>
          <w:rFonts w:asciiTheme="majorHAnsi" w:hAnsiTheme="majorHAnsi" w:cs="Arial"/>
        </w:rPr>
        <w:t>u0 1u</w:t>
      </w:r>
    </w:p>
    <w:p w14:paraId="4F1CB3BB" w14:textId="27A46BC0" w:rsidR="002E4216" w:rsidRPr="002E4216" w:rsidRDefault="002E4216" w:rsidP="002E4216">
      <w:pPr>
        <w:ind w:left="720"/>
        <w:rPr>
          <w:rFonts w:asciiTheme="majorHAnsi" w:hAnsiTheme="majorHAnsi" w:cs="Arial"/>
        </w:rPr>
      </w:pPr>
      <w:r w:rsidRPr="002E4216">
        <w:rPr>
          <w:rFonts w:asciiTheme="majorHAnsi" w:hAnsiTheme="majorHAnsi" w:cs="Arial"/>
        </w:rPr>
        <w:t>3</w:t>
      </w:r>
    </w:p>
    <w:p w14:paraId="69C659CC" w14:textId="12056F53" w:rsidR="002E4216" w:rsidRPr="002E4216" w:rsidRDefault="002E4216" w:rsidP="002E4216">
      <w:pPr>
        <w:ind w:left="720"/>
        <w:rPr>
          <w:rFonts w:asciiTheme="majorHAnsi" w:hAnsiTheme="majorHAnsi" w:cs="Arial"/>
        </w:rPr>
      </w:pPr>
      <w:r w:rsidRPr="002E4216">
        <w:rPr>
          <w:rFonts w:asciiTheme="majorHAnsi" w:hAnsiTheme="majorHAnsi" w:cs="Arial"/>
        </w:rPr>
        <w:t>0 1</w:t>
      </w:r>
    </w:p>
    <w:p w14:paraId="3CF259D8" w14:textId="3C776DF8" w:rsidR="00935CDC" w:rsidRPr="002E4216" w:rsidRDefault="002E4216" w:rsidP="002E4216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 w:rsidRPr="002E4216">
        <w:rPr>
          <w:rFonts w:asciiTheme="majorHAnsi" w:hAnsiTheme="majorHAnsi" w:cs="Arial"/>
        </w:rPr>
        <w:t xml:space="preserve">0 2 </w:t>
      </w:r>
      <w:r w:rsidR="00935CDC" w:rsidRPr="002E4216">
        <w:rPr>
          <w:rFonts w:asciiTheme="majorHAnsi" w:hAnsiTheme="majorHAnsi"/>
        </w:rPr>
        <w:t xml:space="preserve">Siendo </w:t>
      </w:r>
      <w:r w:rsidRPr="002E4216">
        <w:rPr>
          <w:rFonts w:asciiTheme="majorHAnsi" w:hAnsiTheme="majorHAnsi"/>
        </w:rPr>
        <w:t xml:space="preserve">el número de pasos base y el 2 el número de pasos </w:t>
      </w:r>
      <w:proofErr w:type="gramStart"/>
      <w:r w:rsidRPr="002E4216">
        <w:rPr>
          <w:rFonts w:asciiTheme="majorHAnsi" w:hAnsiTheme="majorHAnsi"/>
        </w:rPr>
        <w:t>recursivos  a</w:t>
      </w:r>
      <w:proofErr w:type="gramEnd"/>
      <w:r w:rsidRPr="002E4216">
        <w:rPr>
          <w:rFonts w:asciiTheme="majorHAnsi" w:hAnsiTheme="majorHAnsi"/>
        </w:rPr>
        <w:t xml:space="preserve"> leer respectivamente.</w:t>
      </w:r>
    </w:p>
    <w:p w14:paraId="73CF73AE" w14:textId="186E95EC" w:rsidR="002E4216" w:rsidRPr="002E4216" w:rsidRDefault="002E4216" w:rsidP="002E4216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 w:rsidRPr="002E4216">
        <w:rPr>
          <w:rFonts w:asciiTheme="majorHAnsi" w:hAnsiTheme="majorHAnsi"/>
        </w:rPr>
        <w:t>La siguiente línea, en este caso en blanco, irían los pasos base</w:t>
      </w:r>
    </w:p>
    <w:p w14:paraId="657A428B" w14:textId="02C5176C" w:rsidR="002E4216" w:rsidRPr="002E4216" w:rsidRDefault="002E4216" w:rsidP="002E4216">
      <w:pPr>
        <w:pStyle w:val="ListParagraph"/>
        <w:numPr>
          <w:ilvl w:val="0"/>
          <w:numId w:val="14"/>
        </w:numPr>
        <w:rPr>
          <w:rFonts w:asciiTheme="majorHAnsi" w:hAnsiTheme="majorHAnsi"/>
        </w:rPr>
      </w:pPr>
      <w:r w:rsidRPr="002E4216">
        <w:rPr>
          <w:rFonts w:asciiTheme="majorHAnsi" w:hAnsiTheme="majorHAnsi"/>
        </w:rPr>
        <w:t>U0 y u1 son los miembros del paso recursivo</w:t>
      </w:r>
    </w:p>
    <w:p w14:paraId="131DC84A" w14:textId="36446821" w:rsidR="002E4216" w:rsidRPr="002E4216" w:rsidRDefault="002E4216" w:rsidP="002E4216">
      <w:pPr>
        <w:pStyle w:val="ListParagraph"/>
        <w:numPr>
          <w:ilvl w:val="0"/>
          <w:numId w:val="14"/>
        </w:numPr>
        <w:rPr>
          <w:rFonts w:asciiTheme="majorHAnsi" w:hAnsiTheme="majorHAnsi" w:cs="Arial"/>
        </w:rPr>
      </w:pPr>
      <w:r w:rsidRPr="002E4216">
        <w:rPr>
          <w:rFonts w:asciiTheme="majorHAnsi" w:hAnsiTheme="majorHAnsi" w:cs="Arial"/>
        </w:rPr>
        <w:t>El 3 es el número de iteraciones</w:t>
      </w:r>
    </w:p>
    <w:p w14:paraId="7A84769B" w14:textId="0B6B753D" w:rsidR="002E4216" w:rsidRPr="002E4216" w:rsidRDefault="002E4216" w:rsidP="002E4216">
      <w:pPr>
        <w:pStyle w:val="ListParagraph"/>
        <w:numPr>
          <w:ilvl w:val="0"/>
          <w:numId w:val="14"/>
        </w:numPr>
        <w:rPr>
          <w:rFonts w:asciiTheme="majorHAnsi" w:hAnsiTheme="majorHAnsi" w:cs="Arial"/>
        </w:rPr>
      </w:pPr>
      <w:r w:rsidRPr="002E4216">
        <w:rPr>
          <w:rFonts w:asciiTheme="majorHAnsi" w:hAnsiTheme="majorHAnsi" w:cs="Arial"/>
        </w:rPr>
        <w:t>El 0 y 1, los miembros del lenguaje</w:t>
      </w:r>
    </w:p>
    <w:p w14:paraId="769D9ECB" w14:textId="1F058E3B" w:rsidR="00531261" w:rsidRDefault="00531261" w:rsidP="00531261">
      <w:pPr>
        <w:pStyle w:val="Heading1"/>
        <w:rPr>
          <w:rStyle w:val="Heading1Char"/>
        </w:rPr>
      </w:pPr>
      <w:r>
        <w:rPr>
          <w:rStyle w:val="Heading1Char"/>
        </w:rPr>
        <w:lastRenderedPageBreak/>
        <w:t>Ejemplo de funcionalidad</w:t>
      </w:r>
    </w:p>
    <w:p w14:paraId="6A1DF75F" w14:textId="6464FE87" w:rsidR="00531261" w:rsidRDefault="002E4216" w:rsidP="00CF3012">
      <w:pPr>
        <w:jc w:val="center"/>
        <w:rPr>
          <w:sz w:val="24"/>
          <w:szCs w:val="24"/>
          <w:lang w:val="es-ES_tradnl"/>
        </w:rPr>
      </w:pPr>
      <w:r>
        <w:rPr>
          <w:noProof/>
          <w:lang w:val="en-US" w:eastAsia="en-US"/>
        </w:rPr>
        <w:drawing>
          <wp:inline distT="0" distB="0" distL="0" distR="0" wp14:anchorId="118575A2" wp14:editId="5150C5F0">
            <wp:extent cx="5486400" cy="2366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942" w14:textId="3E1A6A85" w:rsidR="00380747" w:rsidRDefault="00380747" w:rsidP="00380747">
      <w:pPr>
        <w:pStyle w:val="Heading1"/>
        <w:rPr>
          <w:rStyle w:val="Heading1Char"/>
        </w:rPr>
      </w:pPr>
      <w:r>
        <w:rPr>
          <w:rStyle w:val="Heading1Char"/>
        </w:rPr>
        <w:t xml:space="preserve">Descripción técnica </w:t>
      </w:r>
    </w:p>
    <w:p w14:paraId="5FA5DB91" w14:textId="363E29AB" w:rsidR="00222E42" w:rsidRDefault="00D82DEC" w:rsidP="002E4216">
      <w:pPr>
        <w:rPr>
          <w:noProof/>
          <w:lang w:eastAsia="en-US"/>
        </w:rPr>
      </w:pPr>
      <w:r w:rsidRPr="004C1881">
        <w:rPr>
          <w:noProof/>
          <w:lang w:eastAsia="en-US"/>
        </w:rPr>
        <w:t>La implementaci</w:t>
      </w:r>
      <w:r w:rsidR="004C1881" w:rsidRPr="004C1881">
        <w:rPr>
          <w:noProof/>
          <w:lang w:eastAsia="en-US"/>
        </w:rPr>
        <w:t>ón en c</w:t>
      </w:r>
      <w:r w:rsidR="004C1881">
        <w:rPr>
          <w:noProof/>
          <w:lang w:eastAsia="en-US"/>
        </w:rPr>
        <w:t xml:space="preserve">ódigo </w:t>
      </w:r>
      <w:r w:rsidR="002E4216">
        <w:rPr>
          <w:noProof/>
          <w:lang w:eastAsia="en-US"/>
        </w:rPr>
        <w:t>implica varios for anidados que buscan los caracteres en donde concatenar, y aplican esta en dónde se indica.</w:t>
      </w:r>
    </w:p>
    <w:p w14:paraId="09D16628" w14:textId="16A5FE5A" w:rsidR="002E4216" w:rsidRDefault="002E4216" w:rsidP="002E4216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791B6F93" wp14:editId="1D0E47EF">
            <wp:extent cx="5486400" cy="3560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3A1D0641" w14:textId="60FCAFB9" w:rsidR="00754CBB" w:rsidRDefault="00754CBB" w:rsidP="00754CBB">
      <w:pPr>
        <w:pStyle w:val="Heading1"/>
        <w:rPr>
          <w:rStyle w:val="Heading1Char"/>
        </w:rPr>
      </w:pPr>
      <w:r w:rsidRPr="00DA4046">
        <w:rPr>
          <w:rStyle w:val="Heading1Char"/>
        </w:rPr>
        <w:lastRenderedPageBreak/>
        <w:t>Bibliografía</w:t>
      </w:r>
      <w:r>
        <w:rPr>
          <w:rStyle w:val="Heading1Char"/>
        </w:rPr>
        <w:t xml:space="preserve">  </w:t>
      </w:r>
    </w:p>
    <w:p w14:paraId="7839202B" w14:textId="5D0D25CE" w:rsidR="00754CBB" w:rsidRPr="00E71C8F" w:rsidRDefault="00754CBB" w:rsidP="00754CBB">
      <w:pPr>
        <w:pStyle w:val="ListParagraph"/>
        <w:numPr>
          <w:ilvl w:val="0"/>
          <w:numId w:val="11"/>
        </w:numPr>
      </w:pPr>
      <w:r>
        <w:t>Presentaciones de clase, Dr. Víctor de la Cueva</w:t>
      </w:r>
      <w:r w:rsidR="00E71C8F">
        <w:t>, 2016</w:t>
      </w:r>
    </w:p>
    <w:sectPr w:rsidR="00754CBB" w:rsidRPr="00E71C8F">
      <w:footerReference w:type="default" r:id="rId1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BB4819" w14:textId="77777777" w:rsidR="00B34148" w:rsidRDefault="00B34148">
      <w:pPr>
        <w:spacing w:before="0" w:after="0" w:line="240" w:lineRule="auto"/>
      </w:pPr>
      <w:r>
        <w:separator/>
      </w:r>
    </w:p>
  </w:endnote>
  <w:endnote w:type="continuationSeparator" w:id="0">
    <w:p w14:paraId="1F931D0B" w14:textId="77777777" w:rsidR="00B34148" w:rsidRDefault="00B341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67E88" w14:textId="12C7EEEF" w:rsidR="002163EE" w:rsidRDefault="003806E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E4216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2F85F5" w14:textId="77777777" w:rsidR="00B34148" w:rsidRDefault="00B34148">
      <w:pPr>
        <w:spacing w:before="0" w:after="0" w:line="240" w:lineRule="auto"/>
      </w:pPr>
      <w:r>
        <w:separator/>
      </w:r>
    </w:p>
  </w:footnote>
  <w:footnote w:type="continuationSeparator" w:id="0">
    <w:p w14:paraId="41F0281D" w14:textId="77777777" w:rsidR="00B34148" w:rsidRDefault="00B3414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3390FFD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Word Work File L_5"/>
      </v:shape>
    </w:pict>
  </w:numPicBullet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5721BD1"/>
    <w:multiLevelType w:val="hybridMultilevel"/>
    <w:tmpl w:val="CD90B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B5DE7"/>
    <w:multiLevelType w:val="hybridMultilevel"/>
    <w:tmpl w:val="65F49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C1F67"/>
    <w:multiLevelType w:val="hybridMultilevel"/>
    <w:tmpl w:val="E06E6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E3F52"/>
    <w:multiLevelType w:val="hybridMultilevel"/>
    <w:tmpl w:val="8F0AD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106F74"/>
    <w:multiLevelType w:val="hybridMultilevel"/>
    <w:tmpl w:val="EDF6A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7E08C5"/>
    <w:multiLevelType w:val="hybridMultilevel"/>
    <w:tmpl w:val="57C8EC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C6434B"/>
    <w:multiLevelType w:val="multilevel"/>
    <w:tmpl w:val="CAC434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7D284D9A"/>
    <w:multiLevelType w:val="hybridMultilevel"/>
    <w:tmpl w:val="57C8EC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8"/>
    <w:lvlOverride w:ilvl="0">
      <w:startOverride w:val="1"/>
    </w:lvlOverride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DD4"/>
    <w:rsid w:val="000956CC"/>
    <w:rsid w:val="001B241C"/>
    <w:rsid w:val="002163EE"/>
    <w:rsid w:val="00222E42"/>
    <w:rsid w:val="00246CB8"/>
    <w:rsid w:val="002E4216"/>
    <w:rsid w:val="003332BF"/>
    <w:rsid w:val="00366A4B"/>
    <w:rsid w:val="00371DE8"/>
    <w:rsid w:val="003806E6"/>
    <w:rsid w:val="00380747"/>
    <w:rsid w:val="003B62EB"/>
    <w:rsid w:val="003F3183"/>
    <w:rsid w:val="004516C3"/>
    <w:rsid w:val="004C1881"/>
    <w:rsid w:val="00531261"/>
    <w:rsid w:val="00567F77"/>
    <w:rsid w:val="006704D8"/>
    <w:rsid w:val="007327EF"/>
    <w:rsid w:val="00737852"/>
    <w:rsid w:val="00754CBB"/>
    <w:rsid w:val="00785E27"/>
    <w:rsid w:val="0081135C"/>
    <w:rsid w:val="00824EF4"/>
    <w:rsid w:val="00840977"/>
    <w:rsid w:val="0085367D"/>
    <w:rsid w:val="008A3FFC"/>
    <w:rsid w:val="008C49BA"/>
    <w:rsid w:val="00935CDC"/>
    <w:rsid w:val="009531C4"/>
    <w:rsid w:val="009C7175"/>
    <w:rsid w:val="00A12BF6"/>
    <w:rsid w:val="00B248F7"/>
    <w:rsid w:val="00B34148"/>
    <w:rsid w:val="00B61A52"/>
    <w:rsid w:val="00B962BF"/>
    <w:rsid w:val="00C06C90"/>
    <w:rsid w:val="00C1370A"/>
    <w:rsid w:val="00C7027F"/>
    <w:rsid w:val="00CF3012"/>
    <w:rsid w:val="00D20D12"/>
    <w:rsid w:val="00D82DEC"/>
    <w:rsid w:val="00D91DF3"/>
    <w:rsid w:val="00DA4046"/>
    <w:rsid w:val="00DC171D"/>
    <w:rsid w:val="00DC300C"/>
    <w:rsid w:val="00DC46A3"/>
    <w:rsid w:val="00DE3354"/>
    <w:rsid w:val="00DF1034"/>
    <w:rsid w:val="00E06A71"/>
    <w:rsid w:val="00E30DD4"/>
    <w:rsid w:val="00E71C8F"/>
    <w:rsid w:val="00EA4555"/>
    <w:rsid w:val="00F0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275CF"/>
  <w15:chartTrackingRefBased/>
  <w15:docId w15:val="{6180C564-CEC3-443E-BB6B-1638D6BA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B24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7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io%20G.%20Coello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B8F2CED3E7F414BA2009E06292D3A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C6C6A6-5FA0-48AD-946C-A13E85F03E04}"/>
      </w:docPartPr>
      <w:docPartBody>
        <w:p w:rsidR="00D206C7" w:rsidRDefault="00D206C7">
          <w:pPr>
            <w:pStyle w:val="AB8F2CED3E7F414BA2009E06292D3A46"/>
          </w:pPr>
          <w:r>
            <w:t>[Name]</w:t>
          </w:r>
        </w:p>
      </w:docPartBody>
    </w:docPart>
    <w:docPart>
      <w:docPartPr>
        <w:name w:val="8CC6F0AF734C435B840E161B8576CD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F41FF-E12B-49A1-9588-61CDCA309F32}"/>
      </w:docPartPr>
      <w:docPartBody>
        <w:p w:rsidR="00D206C7" w:rsidRDefault="00D206C7">
          <w:pPr>
            <w:pStyle w:val="8CC6F0AF734C435B840E161B8576CD94"/>
          </w:pPr>
          <w:r>
            <w:t>[Course Title]</w:t>
          </w:r>
        </w:p>
      </w:docPartBody>
    </w:docPart>
    <w:docPart>
      <w:docPartPr>
        <w:name w:val="A838F0E1F4784359850F73595AFDA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F1704-CF4A-4CA6-B9B4-20A64169C5C9}"/>
      </w:docPartPr>
      <w:docPartBody>
        <w:p w:rsidR="00D206C7" w:rsidRDefault="00D206C7">
          <w:pPr>
            <w:pStyle w:val="A838F0E1F4784359850F73595AFDAF33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7"/>
    <w:rsid w:val="000435A9"/>
    <w:rsid w:val="002D5B8B"/>
    <w:rsid w:val="00AE3560"/>
    <w:rsid w:val="00D2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</w:rPr>
  </w:style>
  <w:style w:type="paragraph" w:customStyle="1" w:styleId="2A24DEA8FBC246D590DD223E6F39898E">
    <w:name w:val="2A24DEA8FBC246D590DD223E6F39898E"/>
  </w:style>
  <w:style w:type="paragraph" w:customStyle="1" w:styleId="AB8F2CED3E7F414BA2009E06292D3A46">
    <w:name w:val="AB8F2CED3E7F414BA2009E06292D3A46"/>
  </w:style>
  <w:style w:type="paragraph" w:customStyle="1" w:styleId="8CC6F0AF734C435B840E161B8576CD94">
    <w:name w:val="8CC6F0AF734C435B840E161B8576CD94"/>
  </w:style>
  <w:style w:type="paragraph" w:customStyle="1" w:styleId="A838F0E1F4784359850F73595AFDAF33">
    <w:name w:val="A838F0E1F4784359850F73595AFDAF33"/>
  </w:style>
  <w:style w:type="character" w:styleId="PlaceholderText">
    <w:name w:val="Placeholder Text"/>
    <w:basedOn w:val="DefaultParagraphFont"/>
    <w:uiPriority w:val="99"/>
    <w:semiHidden/>
    <w:rsid w:val="00D206C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6 de junio del 2016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06CCDE-6E99-472B-802D-D143B7FE6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62</TotalTime>
  <Pages>4</Pages>
  <Words>184</Words>
  <Characters>1055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Manual de Usuario</vt:lpstr>
      <vt:lpstr>Manual de Usuario</vt:lpstr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Proyecto 2</dc:subject>
  <dc:creator>Mauricio G. Coello</dc:creator>
  <cp:keywords>A01328258</cp:keywords>
  <cp:lastModifiedBy>Mauricio G. Coello</cp:lastModifiedBy>
  <cp:revision>12</cp:revision>
  <cp:lastPrinted>2016-03-03T00:46:00Z</cp:lastPrinted>
  <dcterms:created xsi:type="dcterms:W3CDTF">2016-06-06T14:03:00Z</dcterms:created>
  <dcterms:modified xsi:type="dcterms:W3CDTF">2016-06-15T04:35:00Z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