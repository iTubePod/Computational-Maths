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lang w:val="es-MX"/>
        </w:rPr>
        <w:id w:val="-1290352585"/>
        <w:docPartObj>
          <w:docPartGallery w:val="Cover Pages"/>
          <w:docPartUnique/>
        </w:docPartObj>
      </w:sdtPr>
      <w:sdtEndPr>
        <w:rPr>
          <w:sz w:val="20"/>
        </w:rPr>
      </w:sdtEndPr>
      <w:sdtContent>
        <w:p w14:paraId="7952F78A" w14:textId="77777777" w:rsidR="002163EE" w:rsidRDefault="003806E6">
          <w:pPr>
            <w:pStyle w:val="NoSpacing"/>
            <w:rPr>
              <w:sz w:val="24"/>
            </w:rPr>
          </w:pPr>
          <w:r>
            <w:rPr>
              <w:noProof/>
              <w:lang w:eastAsia="en-US"/>
            </w:rPr>
            <mc:AlternateContent>
              <mc:Choice Requires="wps">
                <w:drawing>
                  <wp:anchor distT="0" distB="0" distL="114300" distR="114300" simplePos="0" relativeHeight="251660288" behindDoc="0" locked="0" layoutInCell="1" allowOverlap="0" wp14:anchorId="3B3C4AE5" wp14:editId="1311F92D">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377E0" w14:textId="37AB3E2D" w:rsidR="002163EE" w:rsidRDefault="00A94A64">
                                <w:pPr>
                                  <w:pStyle w:val="ContactInfo"/>
                                </w:pPr>
                                <w:sdt>
                                  <w:sdtPr>
                                    <w:alias w:val="Name"/>
                                    <w:tag w:val=""/>
                                    <w:id w:val="-304397026"/>
                                    <w:placeholder>
                                      <w:docPart w:val="AB8F2CED3E7F414BA2009E06292D3A46"/>
                                    </w:placeholder>
                                    <w:dataBinding w:prefixMappings="xmlns:ns0='http://purl.org/dc/elements/1.1/' xmlns:ns1='http://schemas.openxmlformats.org/package/2006/metadata/core-properties' " w:xpath="/ns1:coreProperties[1]/ns0:creator[1]" w:storeItemID="{6C3C8BC8-F283-45AE-878A-BAB7291924A1}"/>
                                    <w:text/>
                                  </w:sdtPr>
                                  <w:sdtEndPr/>
                                  <w:sdtContent>
                                    <w:r w:rsidR="00E30DD4">
                                      <w:t>Mauricio G. Coello</w:t>
                                    </w:r>
                                  </w:sdtContent>
                                </w:sdt>
                                <w:r w:rsidR="003806E6">
                                  <w:t> | </w:t>
                                </w:r>
                                <w:sdt>
                                  <w:sdtPr>
                                    <w:alias w:val="Course Title"/>
                                    <w:tag w:val=""/>
                                    <w:id w:val="-728219936"/>
                                    <w:placeholder>
                                      <w:docPart w:val="8CC6F0AF734C435B840E161B8576CD94"/>
                                    </w:placeholder>
                                    <w:dataBinding w:prefixMappings="xmlns:ns0='http://purl.org/dc/elements/1.1/' xmlns:ns1='http://schemas.openxmlformats.org/package/2006/metadata/core-properties' " w:xpath="/ns1:coreProperties[1]/ns1:keywords[1]" w:storeItemID="{6C3C8BC8-F283-45AE-878A-BAB7291924A1}"/>
                                    <w:text/>
                                  </w:sdtPr>
                                  <w:sdtEndPr/>
                                  <w:sdtContent>
                                    <w:r w:rsidR="00E30DD4">
                                      <w:t>A01328258</w:t>
                                    </w:r>
                                  </w:sdtContent>
                                </w:sdt>
                                <w:r w:rsidR="003806E6">
                                  <w:t> | </w:t>
                                </w:r>
                                <w:sdt>
                                  <w:sdtPr>
                                    <w:alias w:val="Date"/>
                                    <w:tag w:val=""/>
                                    <w:id w:val="2032065285"/>
                                    <w:placeholder>
                                      <w:docPart w:val="A838F0E1F4784359850F73595AFDAF33"/>
                                    </w:placeholde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2E1C34">
                                      <w:t>21</w:t>
                                    </w:r>
                                    <w:r w:rsidR="00737852">
                                      <w:t xml:space="preserve"> de </w:t>
                                    </w:r>
                                    <w:r w:rsidR="00DC171D">
                                      <w:t>junio</w:t>
                                    </w:r>
                                    <w:r w:rsidR="00737852">
                                      <w:t xml:space="preserve"> del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3B3C4AE5"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14:paraId="2C8377E0" w14:textId="37AB3E2D" w:rsidR="002163EE" w:rsidRDefault="00A94A64">
                          <w:pPr>
                            <w:pStyle w:val="ContactInfo"/>
                          </w:pPr>
                          <w:sdt>
                            <w:sdtPr>
                              <w:alias w:val="Name"/>
                              <w:tag w:val=""/>
                              <w:id w:val="-304397026"/>
                              <w:placeholder>
                                <w:docPart w:val="AB8F2CED3E7F414BA2009E06292D3A46"/>
                              </w:placeholder>
                              <w:dataBinding w:prefixMappings="xmlns:ns0='http://purl.org/dc/elements/1.1/' xmlns:ns1='http://schemas.openxmlformats.org/package/2006/metadata/core-properties' " w:xpath="/ns1:coreProperties[1]/ns0:creator[1]" w:storeItemID="{6C3C8BC8-F283-45AE-878A-BAB7291924A1}"/>
                              <w:text/>
                            </w:sdtPr>
                            <w:sdtEndPr/>
                            <w:sdtContent>
                              <w:r w:rsidR="00E30DD4">
                                <w:t>Mauricio G. Coello</w:t>
                              </w:r>
                            </w:sdtContent>
                          </w:sdt>
                          <w:r w:rsidR="003806E6">
                            <w:t> | </w:t>
                          </w:r>
                          <w:sdt>
                            <w:sdtPr>
                              <w:alias w:val="Course Title"/>
                              <w:tag w:val=""/>
                              <w:id w:val="-728219936"/>
                              <w:placeholder>
                                <w:docPart w:val="8CC6F0AF734C435B840E161B8576CD94"/>
                              </w:placeholder>
                              <w:dataBinding w:prefixMappings="xmlns:ns0='http://purl.org/dc/elements/1.1/' xmlns:ns1='http://schemas.openxmlformats.org/package/2006/metadata/core-properties' " w:xpath="/ns1:coreProperties[1]/ns1:keywords[1]" w:storeItemID="{6C3C8BC8-F283-45AE-878A-BAB7291924A1}"/>
                              <w:text/>
                            </w:sdtPr>
                            <w:sdtEndPr/>
                            <w:sdtContent>
                              <w:r w:rsidR="00E30DD4">
                                <w:t>A01328258</w:t>
                              </w:r>
                            </w:sdtContent>
                          </w:sdt>
                          <w:r w:rsidR="003806E6">
                            <w:t> | </w:t>
                          </w:r>
                          <w:sdt>
                            <w:sdtPr>
                              <w:alias w:val="Date"/>
                              <w:tag w:val=""/>
                              <w:id w:val="2032065285"/>
                              <w:placeholder>
                                <w:docPart w:val="A838F0E1F4784359850F73595AFDAF33"/>
                              </w:placeholde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2E1C34">
                                <w:t>21</w:t>
                              </w:r>
                              <w:r w:rsidR="00737852">
                                <w:t xml:space="preserve"> de </w:t>
                              </w:r>
                              <w:r w:rsidR="00DC171D">
                                <w:t>junio</w:t>
                              </w:r>
                              <w:r w:rsidR="00737852">
                                <w:t xml:space="preserve"> del 2016</w:t>
                              </w:r>
                            </w:sdtContent>
                          </w:sdt>
                        </w:p>
                      </w:txbxContent>
                    </v:textbox>
                    <w10:wrap type="square"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0" wp14:anchorId="3390FFDA" wp14:editId="5CB41321">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27DC3531" w14:textId="77777777" w:rsidR="002163EE" w:rsidRDefault="00E30DD4">
                                    <w:pPr>
                                      <w:pStyle w:val="Title"/>
                                    </w:pPr>
                                    <w:r>
                                      <w:t>Manual de Usuario</w:t>
                                    </w:r>
                                  </w:p>
                                </w:sdtContent>
                              </w:sdt>
                              <w:p w14:paraId="45F160F5" w14:textId="7B8220BB" w:rsidR="002163EE" w:rsidRDefault="00A94A64">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2E4216">
                                      <w:t xml:space="preserve">Proyecto </w:t>
                                    </w:r>
                                    <w:r w:rsidR="002E1C34">
                                      <w:t>3</w:t>
                                    </w:r>
                                  </w:sdtContent>
                                </w:sdt>
                              </w:p>
                              <w:p w14:paraId="58216DC5" w14:textId="1CD58988" w:rsidR="00E30DD4" w:rsidRPr="00B962BF" w:rsidRDefault="00E30DD4" w:rsidP="00DC171D">
                                <w:pPr>
                                  <w:jc w:val="center"/>
                                  <w:rPr>
                                    <w:color w:val="404040" w:themeColor="text1" w:themeTint="B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3390FFDA"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27DC3531" w14:textId="77777777" w:rsidR="002163EE" w:rsidRDefault="00E30DD4">
                              <w:pPr>
                                <w:pStyle w:val="Title"/>
                              </w:pPr>
                              <w:r>
                                <w:t>Manual de Usuario</w:t>
                              </w:r>
                            </w:p>
                          </w:sdtContent>
                        </w:sdt>
                        <w:p w14:paraId="45F160F5" w14:textId="7B8220BB" w:rsidR="002163EE" w:rsidRDefault="00A94A64">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2E4216">
                                <w:t xml:space="preserve">Proyecto </w:t>
                              </w:r>
                              <w:r w:rsidR="002E1C34">
                                <w:t>3</w:t>
                              </w:r>
                            </w:sdtContent>
                          </w:sdt>
                        </w:p>
                        <w:p w14:paraId="58216DC5" w14:textId="1CD58988" w:rsidR="00E30DD4" w:rsidRPr="00B962BF" w:rsidRDefault="00E30DD4" w:rsidP="00DC171D">
                          <w:pPr>
                            <w:jc w:val="center"/>
                            <w:rPr>
                              <w:color w:val="404040" w:themeColor="text1" w:themeTint="BF"/>
                            </w:rPr>
                          </w:pPr>
                        </w:p>
                      </w:txbxContent>
                    </v:textbox>
                    <w10:wrap type="square" anchorx="margin" anchory="margin"/>
                  </v:shape>
                </w:pict>
              </mc:Fallback>
            </mc:AlternateContent>
          </w:r>
        </w:p>
        <w:p w14:paraId="7EEF5FF7" w14:textId="77777777" w:rsidR="002163EE" w:rsidRDefault="003806E6">
          <w:r>
            <w:br w:type="page"/>
          </w:r>
        </w:p>
      </w:sdtContent>
    </w:sdt>
    <w:bookmarkEnd w:id="4"/>
    <w:bookmarkEnd w:id="3"/>
    <w:bookmarkEnd w:id="2"/>
    <w:bookmarkEnd w:id="1"/>
    <w:bookmarkEnd w:id="0"/>
    <w:p w14:paraId="0E7F0B3E" w14:textId="111EB4D0" w:rsidR="00CF3012" w:rsidRDefault="00567F77" w:rsidP="00567F77">
      <w:pPr>
        <w:pStyle w:val="Heading1"/>
        <w:rPr>
          <w:rStyle w:val="Heading1Char"/>
        </w:rPr>
      </w:pPr>
      <w:r>
        <w:rPr>
          <w:rStyle w:val="Heading1Char"/>
        </w:rPr>
        <w:lastRenderedPageBreak/>
        <w:t>Introducción</w:t>
      </w:r>
      <w:r w:rsidR="002E1C34">
        <w:rPr>
          <w:rStyle w:val="Heading1Char"/>
        </w:rPr>
        <w:t xml:space="preserve"> (FA)</w:t>
      </w:r>
    </w:p>
    <w:p w14:paraId="19B1B3B3" w14:textId="518E0C09" w:rsidR="00785E27" w:rsidRPr="00935CDC" w:rsidRDefault="002E1C34" w:rsidP="002E1C34">
      <w:pPr>
        <w:pStyle w:val="Heading1"/>
        <w:jc w:val="both"/>
        <w:rPr>
          <w:rFonts w:asciiTheme="minorHAnsi" w:eastAsiaTheme="minorHAnsi" w:hAnsiTheme="minorHAnsi" w:cstheme="minorBidi"/>
          <w:color w:val="595959" w:themeColor="text1" w:themeTint="A6"/>
          <w:sz w:val="20"/>
        </w:rPr>
      </w:pPr>
      <w:r>
        <w:rPr>
          <w:rFonts w:asciiTheme="minorHAnsi" w:eastAsiaTheme="minorHAnsi" w:hAnsiTheme="minorHAnsi" w:cstheme="minorBidi"/>
          <w:color w:val="595959" w:themeColor="text1" w:themeTint="A6"/>
          <w:sz w:val="20"/>
        </w:rPr>
        <w:t>Su fin es el e</w:t>
      </w:r>
      <w:r w:rsidRPr="002E1C34">
        <w:rPr>
          <w:rFonts w:asciiTheme="minorHAnsi" w:eastAsiaTheme="minorHAnsi" w:hAnsiTheme="minorHAnsi" w:cstheme="minorBidi"/>
          <w:color w:val="595959" w:themeColor="text1" w:themeTint="A6"/>
          <w:sz w:val="20"/>
        </w:rPr>
        <w:t>studio de dispositivos computacionales abstractos</w:t>
      </w:r>
      <w:r>
        <w:rPr>
          <w:rFonts w:asciiTheme="minorHAnsi" w:eastAsiaTheme="minorHAnsi" w:hAnsiTheme="minorHAnsi" w:cstheme="minorBidi"/>
          <w:color w:val="595959" w:themeColor="text1" w:themeTint="A6"/>
          <w:sz w:val="20"/>
        </w:rPr>
        <w:t>, originalmente empleado para el m</w:t>
      </w:r>
      <w:r w:rsidRPr="002E1C34">
        <w:rPr>
          <w:rFonts w:asciiTheme="minorHAnsi" w:eastAsiaTheme="minorHAnsi" w:hAnsiTheme="minorHAnsi" w:cstheme="minorBidi"/>
          <w:color w:val="595959" w:themeColor="text1" w:themeTint="A6"/>
          <w:sz w:val="20"/>
        </w:rPr>
        <w:t>odela</w:t>
      </w:r>
      <w:r>
        <w:rPr>
          <w:rFonts w:asciiTheme="minorHAnsi" w:eastAsiaTheme="minorHAnsi" w:hAnsiTheme="minorHAnsi" w:cstheme="minorBidi"/>
          <w:color w:val="595959" w:themeColor="text1" w:themeTint="A6"/>
          <w:sz w:val="20"/>
        </w:rPr>
        <w:t>do</w:t>
      </w:r>
      <w:r w:rsidRPr="002E1C34">
        <w:rPr>
          <w:rFonts w:asciiTheme="minorHAnsi" w:eastAsiaTheme="minorHAnsi" w:hAnsiTheme="minorHAnsi" w:cstheme="minorBidi"/>
          <w:color w:val="595959" w:themeColor="text1" w:themeTint="A6"/>
          <w:sz w:val="20"/>
        </w:rPr>
        <w:t xml:space="preserve"> </w:t>
      </w:r>
      <w:r>
        <w:rPr>
          <w:rFonts w:asciiTheme="minorHAnsi" w:eastAsiaTheme="minorHAnsi" w:hAnsiTheme="minorHAnsi" w:cstheme="minorBidi"/>
          <w:color w:val="595959" w:themeColor="text1" w:themeTint="A6"/>
          <w:sz w:val="20"/>
        </w:rPr>
        <w:t>d</w:t>
      </w:r>
      <w:r w:rsidRPr="002E1C34">
        <w:rPr>
          <w:rFonts w:asciiTheme="minorHAnsi" w:eastAsiaTheme="minorHAnsi" w:hAnsiTheme="minorHAnsi" w:cstheme="minorBidi"/>
          <w:color w:val="595959" w:themeColor="text1" w:themeTint="A6"/>
          <w:sz w:val="20"/>
        </w:rPr>
        <w:t>el funcionamiento del cerebro, y es de gran utilidad en gran número de problemas</w:t>
      </w:r>
      <w:r>
        <w:rPr>
          <w:rFonts w:asciiTheme="minorHAnsi" w:eastAsiaTheme="minorHAnsi" w:hAnsiTheme="minorHAnsi" w:cstheme="minorBidi"/>
          <w:color w:val="595959" w:themeColor="text1" w:themeTint="A6"/>
          <w:sz w:val="20"/>
        </w:rPr>
        <w:t>.</w:t>
      </w:r>
    </w:p>
    <w:p w14:paraId="15E38F02" w14:textId="0A99C575" w:rsidR="00567F77" w:rsidRDefault="00567F77" w:rsidP="00785E27">
      <w:pPr>
        <w:pStyle w:val="Heading1"/>
        <w:rPr>
          <w:rStyle w:val="Heading1Char"/>
        </w:rPr>
      </w:pPr>
      <w:r>
        <w:rPr>
          <w:rStyle w:val="Heading1Char"/>
        </w:rPr>
        <w:t>Manual de Usuario</w:t>
      </w:r>
    </w:p>
    <w:p w14:paraId="4838E016" w14:textId="6135838A" w:rsidR="00935CDC" w:rsidRDefault="00935CDC" w:rsidP="00935CDC">
      <w:r>
        <w:t>En este caso, se utilizó C++ cómo lenguaje para desarrollar esta utilidad, por lo que para su ejecución se requiere de un compilador tipo MinGW.</w:t>
      </w:r>
    </w:p>
    <w:p w14:paraId="16B55AFC" w14:textId="098FAAAB" w:rsidR="00935CDC" w:rsidRDefault="00935CDC" w:rsidP="00935CDC">
      <w:r>
        <w:t>Para generar el ejecutable del código, abra la terminal de su ordenador, diríjase al directorio donde tiene el archivo .cpp. Una vez ahí, para compilar ejecute la siguiente línea de comando:</w:t>
      </w:r>
    </w:p>
    <w:p w14:paraId="570BE3DA" w14:textId="36E8BE15" w:rsidR="00935CDC" w:rsidRDefault="00935CDC" w:rsidP="00935CDC">
      <w:pPr>
        <w:jc w:val="center"/>
      </w:pPr>
      <w:r>
        <w:t xml:space="preserve">g++ </w:t>
      </w:r>
      <w:r w:rsidRPr="00935CDC">
        <w:t>-std=c++11 “Nombre_del_archivo”</w:t>
      </w:r>
      <w:r>
        <w:t>.cpp</w:t>
      </w:r>
    </w:p>
    <w:p w14:paraId="19D10399" w14:textId="429FC79C" w:rsidR="00935CDC" w:rsidRDefault="00935CDC" w:rsidP="00935CDC">
      <w:r>
        <w:t xml:space="preserve">Para ejecutar el programa, es necesario tener un archivo .txt con el nombre de archivo </w:t>
      </w:r>
      <w:r w:rsidRPr="00935CDC">
        <w:t>"</w:t>
      </w:r>
      <w:r w:rsidR="009E156D">
        <w:t>ex</w:t>
      </w:r>
      <w:r w:rsidR="002E4216" w:rsidRPr="002E4216">
        <w:t>.txt</w:t>
      </w:r>
      <w:r w:rsidRPr="00935CDC">
        <w:t>"</w:t>
      </w:r>
      <w:r>
        <w:t xml:space="preserve"> con el siguiente formato:</w:t>
      </w:r>
    </w:p>
    <w:p w14:paraId="69C659CC" w14:textId="06B97987" w:rsidR="002E4216" w:rsidRPr="002E4216" w:rsidRDefault="009E156D" w:rsidP="002E4216">
      <w:pPr>
        <w:ind w:left="720"/>
        <w:rPr>
          <w:rFonts w:asciiTheme="majorHAnsi" w:hAnsiTheme="majorHAnsi" w:cs="Arial"/>
        </w:rPr>
      </w:pPr>
      <w:r w:rsidRPr="009E156D">
        <w:rPr>
          <w:rFonts w:asciiTheme="majorHAnsi" w:hAnsiTheme="majorHAnsi" w:cs="Arial"/>
          <w:noProof/>
        </w:rPr>
        <mc:AlternateContent>
          <mc:Choice Requires="wps">
            <w:drawing>
              <wp:anchor distT="45720" distB="45720" distL="114300" distR="114300" simplePos="0" relativeHeight="251663360" behindDoc="0" locked="0" layoutInCell="1" allowOverlap="1" wp14:anchorId="06FA966D" wp14:editId="52B2B880">
                <wp:simplePos x="0" y="0"/>
                <wp:positionH relativeFrom="column">
                  <wp:posOffset>1104607</wp:posOffset>
                </wp:positionH>
                <wp:positionV relativeFrom="paragraph">
                  <wp:posOffset>5520</wp:posOffset>
                </wp:positionV>
                <wp:extent cx="3068320" cy="1404620"/>
                <wp:effectExtent l="0" t="0" r="1778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320" cy="1404620"/>
                        </a:xfrm>
                        <a:prstGeom prst="rect">
                          <a:avLst/>
                        </a:prstGeom>
                        <a:solidFill>
                          <a:srgbClr val="FFFFFF"/>
                        </a:solidFill>
                        <a:ln w="9525">
                          <a:solidFill>
                            <a:srgbClr val="000000"/>
                          </a:solidFill>
                          <a:miter lim="800000"/>
                          <a:headEnd/>
                          <a:tailEnd/>
                        </a:ln>
                      </wps:spPr>
                      <wps:txbx>
                        <w:txbxContent>
                          <w:p w14:paraId="07BC0471" w14:textId="24B6684A" w:rsidR="009E156D" w:rsidRPr="009E156D" w:rsidRDefault="009E156D" w:rsidP="009E156D">
                            <w:pPr>
                              <w:rPr>
                                <w:rFonts w:ascii="Lucida Console" w:hAnsi="Lucida Console" w:cs="Times New Roman"/>
                              </w:rPr>
                            </w:pPr>
                            <w:r w:rsidRPr="009E156D">
                              <w:rPr>
                                <w:rFonts w:ascii="Lucida Console" w:hAnsi="Lucida Console" w:cs="Times New Roman"/>
                              </w:rPr>
                              <w:t>M =({ q0 q1 } { 0 1 } S q0 { q1 })</w:t>
                            </w:r>
                          </w:p>
                          <w:p w14:paraId="53032416" w14:textId="77777777" w:rsidR="009E156D" w:rsidRPr="009E156D" w:rsidRDefault="009E156D" w:rsidP="009E156D">
                            <w:pPr>
                              <w:rPr>
                                <w:rFonts w:ascii="Lucida Console" w:hAnsi="Lucida Console" w:cs="Times New Roman"/>
                              </w:rPr>
                            </w:pPr>
                            <w:r w:rsidRPr="009E156D">
                              <w:rPr>
                                <w:rFonts w:ascii="Lucida Console" w:hAnsi="Lucida Console" w:cs="Times New Roman"/>
                              </w:rPr>
                              <w:t>q0 q0-q1 q1</w:t>
                            </w:r>
                          </w:p>
                          <w:p w14:paraId="46CF685B" w14:textId="6FBF9B51" w:rsidR="009E156D" w:rsidRPr="009E156D" w:rsidRDefault="009E156D" w:rsidP="009E156D">
                            <w:pPr>
                              <w:rPr>
                                <w:rFonts w:ascii="Lucida Console" w:hAnsi="Lucida Console" w:cs="Times New Roman"/>
                                <w:lang w:val="en-US"/>
                              </w:rPr>
                            </w:pPr>
                            <w:r w:rsidRPr="009E156D">
                              <w:rPr>
                                <w:rFonts w:ascii="Lucida Console" w:hAnsi="Lucida Console" w:cs="Times New Roman"/>
                              </w:rPr>
                              <w:t>q1 / q0-q1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FA966D" id="Text Box 2" o:spid="_x0000_s1028" type="#_x0000_t202" style="position:absolute;left:0;text-align:left;margin-left:87pt;margin-top:.45pt;width:241.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">
                <v:textbox style="mso-fit-shape-to-text:t">
                  <w:txbxContent>
                    <w:p w14:paraId="07BC0471" w14:textId="24B6684A" w:rsidR="009E156D" w:rsidRPr="009E156D" w:rsidRDefault="009E156D" w:rsidP="009E156D">
                      <w:pPr>
                        <w:rPr>
                          <w:rFonts w:ascii="Lucida Console" w:hAnsi="Lucida Console" w:cs="Times New Roman"/>
                        </w:rPr>
                      </w:pPr>
                      <w:r w:rsidRPr="009E156D">
                        <w:rPr>
                          <w:rFonts w:ascii="Lucida Console" w:hAnsi="Lucida Console" w:cs="Times New Roman"/>
                        </w:rPr>
                        <w:t>M =({ q0 q1 } { 0 1 } S q0 { q1 })</w:t>
                      </w:r>
                    </w:p>
                    <w:p w14:paraId="53032416" w14:textId="77777777" w:rsidR="009E156D" w:rsidRPr="009E156D" w:rsidRDefault="009E156D" w:rsidP="009E156D">
                      <w:pPr>
                        <w:rPr>
                          <w:rFonts w:ascii="Lucida Console" w:hAnsi="Lucida Console" w:cs="Times New Roman"/>
                        </w:rPr>
                      </w:pPr>
                      <w:r w:rsidRPr="009E156D">
                        <w:rPr>
                          <w:rFonts w:ascii="Lucida Console" w:hAnsi="Lucida Console" w:cs="Times New Roman"/>
                        </w:rPr>
                        <w:t>q0 q0-q1 q1</w:t>
                      </w:r>
                    </w:p>
                    <w:p w14:paraId="46CF685B" w14:textId="6FBF9B51" w:rsidR="009E156D" w:rsidRPr="009E156D" w:rsidRDefault="009E156D" w:rsidP="009E156D">
                      <w:pPr>
                        <w:rPr>
                          <w:rFonts w:ascii="Lucida Console" w:hAnsi="Lucida Console" w:cs="Times New Roman"/>
                          <w:lang w:val="en-US"/>
                        </w:rPr>
                      </w:pPr>
                      <w:r w:rsidRPr="009E156D">
                        <w:rPr>
                          <w:rFonts w:ascii="Lucida Console" w:hAnsi="Lucida Console" w:cs="Times New Roman"/>
                        </w:rPr>
                        <w:t>q1 / q0-q1</w:t>
                      </w:r>
                    </w:p>
                  </w:txbxContent>
                </v:textbox>
                <w10:wrap type="square"/>
              </v:shape>
            </w:pict>
          </mc:Fallback>
        </mc:AlternateContent>
      </w:r>
    </w:p>
    <w:p w14:paraId="58AA739F" w14:textId="77777777" w:rsidR="009E156D" w:rsidRPr="009E156D" w:rsidRDefault="009E156D" w:rsidP="009E156D">
      <w:pPr>
        <w:pStyle w:val="ListParagraph"/>
        <w:rPr>
          <w:rFonts w:asciiTheme="majorHAnsi" w:hAnsiTheme="majorHAnsi"/>
        </w:rPr>
      </w:pPr>
    </w:p>
    <w:p w14:paraId="04F02988" w14:textId="77777777" w:rsidR="009E156D" w:rsidRPr="009E156D" w:rsidRDefault="009E156D" w:rsidP="009E156D">
      <w:pPr>
        <w:pStyle w:val="ListParagraph"/>
        <w:rPr>
          <w:rFonts w:asciiTheme="majorHAnsi" w:hAnsiTheme="majorHAnsi"/>
        </w:rPr>
      </w:pPr>
    </w:p>
    <w:p w14:paraId="1E124B19" w14:textId="77777777" w:rsidR="009E156D" w:rsidRPr="009E156D" w:rsidRDefault="009E156D" w:rsidP="009E156D">
      <w:pPr>
        <w:pStyle w:val="ListParagraph"/>
        <w:rPr>
          <w:rFonts w:asciiTheme="majorHAnsi" w:hAnsiTheme="majorHAnsi"/>
        </w:rPr>
      </w:pPr>
    </w:p>
    <w:p w14:paraId="2A6C432B" w14:textId="77777777" w:rsidR="009E156D" w:rsidRPr="009E156D" w:rsidRDefault="009E156D" w:rsidP="009E156D">
      <w:pPr>
        <w:pStyle w:val="ListParagraph"/>
        <w:rPr>
          <w:rFonts w:asciiTheme="majorHAnsi" w:hAnsiTheme="majorHAnsi"/>
        </w:rPr>
      </w:pPr>
    </w:p>
    <w:p w14:paraId="15FCE901" w14:textId="77777777" w:rsidR="009E156D" w:rsidRPr="009E156D" w:rsidRDefault="009E156D" w:rsidP="009E156D">
      <w:pPr>
        <w:pStyle w:val="ListParagraph"/>
        <w:rPr>
          <w:rFonts w:asciiTheme="majorHAnsi" w:hAnsiTheme="majorHAnsi"/>
        </w:rPr>
      </w:pPr>
    </w:p>
    <w:p w14:paraId="3CF259D8" w14:textId="4F4FA8E1" w:rsidR="00935CDC" w:rsidRPr="002E4216" w:rsidRDefault="009E156D" w:rsidP="002E4216">
      <w:pPr>
        <w:pStyle w:val="ListParagraph"/>
        <w:numPr>
          <w:ilvl w:val="0"/>
          <w:numId w:val="14"/>
        </w:numPr>
        <w:rPr>
          <w:rFonts w:asciiTheme="majorHAnsi" w:hAnsiTheme="majorHAnsi"/>
        </w:rPr>
      </w:pPr>
      <w:r>
        <w:rPr>
          <w:rFonts w:asciiTheme="majorHAnsi" w:hAnsiTheme="majorHAnsi" w:cs="Arial"/>
        </w:rPr>
        <w:t>M siendo la definición del autómata</w:t>
      </w:r>
    </w:p>
    <w:p w14:paraId="7A84769B" w14:textId="6F9E0874" w:rsidR="002E4216" w:rsidRPr="009E156D" w:rsidRDefault="009E156D" w:rsidP="002E4216">
      <w:pPr>
        <w:pStyle w:val="ListParagraph"/>
        <w:numPr>
          <w:ilvl w:val="0"/>
          <w:numId w:val="14"/>
        </w:numPr>
        <w:rPr>
          <w:rFonts w:asciiTheme="majorHAnsi" w:hAnsiTheme="majorHAnsi" w:cs="Arial"/>
        </w:rPr>
      </w:pPr>
      <w:r>
        <w:rPr>
          <w:rFonts w:asciiTheme="majorHAnsi" w:hAnsiTheme="majorHAnsi"/>
        </w:rPr>
        <w:t>Los siguientes renglones son la tabla de transiciones, dada el primer estado del renglón el estado actual y los siguientes los que toma en orden ascendente con respecto a la entrada, definida en las segundas llaves de M</w:t>
      </w:r>
    </w:p>
    <w:p w14:paraId="1CB744E0" w14:textId="5F8B3D7E" w:rsidR="009E156D" w:rsidRPr="002E4216" w:rsidRDefault="009E156D" w:rsidP="002E4216">
      <w:pPr>
        <w:pStyle w:val="ListParagraph"/>
        <w:numPr>
          <w:ilvl w:val="0"/>
          <w:numId w:val="14"/>
        </w:numPr>
        <w:rPr>
          <w:rFonts w:asciiTheme="majorHAnsi" w:hAnsiTheme="majorHAnsi" w:cs="Arial"/>
        </w:rPr>
      </w:pPr>
      <w:r>
        <w:rPr>
          <w:rFonts w:asciiTheme="majorHAnsi" w:hAnsiTheme="majorHAnsi"/>
        </w:rPr>
        <w:t>Cuando son 2 estados en uno, se separan con – y los estados nulos se definen con /</w:t>
      </w:r>
    </w:p>
    <w:p w14:paraId="769D9ECB" w14:textId="1F058E3B" w:rsidR="00531261" w:rsidRDefault="00531261" w:rsidP="00531261">
      <w:pPr>
        <w:pStyle w:val="Heading1"/>
        <w:rPr>
          <w:rStyle w:val="Heading1Char"/>
        </w:rPr>
      </w:pPr>
      <w:r>
        <w:rPr>
          <w:rStyle w:val="Heading1Char"/>
        </w:rPr>
        <w:lastRenderedPageBreak/>
        <w:t>Ejemplo de funcionalidad</w:t>
      </w:r>
    </w:p>
    <w:p w14:paraId="6A1DF75F" w14:textId="787D3F95" w:rsidR="00531261" w:rsidRDefault="009E156D" w:rsidP="00CF3012">
      <w:pPr>
        <w:jc w:val="center"/>
        <w:rPr>
          <w:sz w:val="24"/>
          <w:szCs w:val="24"/>
          <w:lang w:val="es-ES_tradnl"/>
        </w:rPr>
      </w:pPr>
      <w:r>
        <w:rPr>
          <w:noProof/>
          <w:lang w:val="en-US" w:eastAsia="en-US"/>
        </w:rPr>
        <w:drawing>
          <wp:inline distT="0" distB="0" distL="0" distR="0" wp14:anchorId="77FD20B3" wp14:editId="244656C0">
            <wp:extent cx="5486400" cy="2764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764790"/>
                    </a:xfrm>
                    <a:prstGeom prst="rect">
                      <a:avLst/>
                    </a:prstGeom>
                  </pic:spPr>
                </pic:pic>
              </a:graphicData>
            </a:graphic>
          </wp:inline>
        </w:drawing>
      </w:r>
    </w:p>
    <w:p w14:paraId="11083942" w14:textId="3E1A6A85" w:rsidR="00380747" w:rsidRDefault="00380747" w:rsidP="00380747">
      <w:pPr>
        <w:pStyle w:val="Heading1"/>
        <w:rPr>
          <w:rStyle w:val="Heading1Char"/>
        </w:rPr>
      </w:pPr>
      <w:r>
        <w:rPr>
          <w:rStyle w:val="Heading1Char"/>
        </w:rPr>
        <w:t xml:space="preserve">Descripción técnica </w:t>
      </w:r>
    </w:p>
    <w:p w14:paraId="5FA5DB91" w14:textId="5F6C41A9" w:rsidR="00222E42" w:rsidRDefault="00D82DEC" w:rsidP="002E4216">
      <w:pPr>
        <w:rPr>
          <w:noProof/>
          <w:lang w:eastAsia="en-US"/>
        </w:rPr>
      </w:pPr>
      <w:r w:rsidRPr="004C1881">
        <w:rPr>
          <w:noProof/>
          <w:lang w:eastAsia="en-US"/>
        </w:rPr>
        <w:t>La implementaci</w:t>
      </w:r>
      <w:r w:rsidR="004C1881" w:rsidRPr="004C1881">
        <w:rPr>
          <w:noProof/>
          <w:lang w:eastAsia="en-US"/>
        </w:rPr>
        <w:t>ón en c</w:t>
      </w:r>
      <w:r w:rsidR="004C1881">
        <w:rPr>
          <w:noProof/>
          <w:lang w:eastAsia="en-US"/>
        </w:rPr>
        <w:t xml:space="preserve">ódigo </w:t>
      </w:r>
      <w:r w:rsidR="002E4216">
        <w:rPr>
          <w:noProof/>
          <w:lang w:eastAsia="en-US"/>
        </w:rPr>
        <w:t xml:space="preserve">implica </w:t>
      </w:r>
      <w:r w:rsidR="009E156D">
        <w:rPr>
          <w:noProof/>
          <w:lang w:eastAsia="en-US"/>
        </w:rPr>
        <w:t>varias funciones, que separan el proceso iterativo para la generación del DFA</w:t>
      </w:r>
    </w:p>
    <w:p w14:paraId="09D16628" w14:textId="34FC228C" w:rsidR="002E4216" w:rsidRDefault="009E156D" w:rsidP="002E4216">
      <w:pPr>
        <w:rPr>
          <w:noProof/>
          <w:lang w:eastAsia="en-US"/>
        </w:rPr>
      </w:pPr>
      <w:r>
        <w:rPr>
          <w:noProof/>
          <w:lang w:val="en-US" w:eastAsia="en-US"/>
        </w:rPr>
        <w:drawing>
          <wp:inline distT="0" distB="0" distL="0" distR="0" wp14:anchorId="4A0B5363" wp14:editId="0DF8A019">
            <wp:extent cx="5486400" cy="2853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853055"/>
                    </a:xfrm>
                    <a:prstGeom prst="rect">
                      <a:avLst/>
                    </a:prstGeom>
                  </pic:spPr>
                </pic:pic>
              </a:graphicData>
            </a:graphic>
          </wp:inline>
        </w:drawing>
      </w:r>
    </w:p>
    <w:p w14:paraId="47C62BED" w14:textId="18CE1DFF" w:rsidR="009E156D" w:rsidRDefault="009E156D" w:rsidP="002E4216">
      <w:pPr>
        <w:rPr>
          <w:noProof/>
          <w:lang w:eastAsia="en-US"/>
        </w:rPr>
      </w:pPr>
      <w:r>
        <w:rPr>
          <w:noProof/>
          <w:lang w:eastAsia="en-US"/>
        </w:rPr>
        <w:t>En la función anterior, se generan todos los estados que tendrá el DFA, utilizando 3 fors para la generación de todos los posibles subconjuntos de los estados totales del NFA dado.</w:t>
      </w:r>
    </w:p>
    <w:p w14:paraId="28487939" w14:textId="25E81D48" w:rsidR="009E156D" w:rsidRDefault="009E156D" w:rsidP="002E4216">
      <w:pPr>
        <w:rPr>
          <w:noProof/>
          <w:lang w:eastAsia="en-US"/>
        </w:rPr>
      </w:pPr>
      <w:r>
        <w:rPr>
          <w:noProof/>
          <w:lang w:val="en-US" w:eastAsia="en-US"/>
        </w:rPr>
        <w:lastRenderedPageBreak/>
        <w:drawing>
          <wp:inline distT="0" distB="0" distL="0" distR="0" wp14:anchorId="6B216680" wp14:editId="6B36AF4D">
            <wp:extent cx="5486400" cy="3647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647440"/>
                    </a:xfrm>
                    <a:prstGeom prst="rect">
                      <a:avLst/>
                    </a:prstGeom>
                  </pic:spPr>
                </pic:pic>
              </a:graphicData>
            </a:graphic>
          </wp:inline>
        </w:drawing>
      </w:r>
    </w:p>
    <w:p w14:paraId="54B81BE9" w14:textId="6104E60E" w:rsidR="009E156D" w:rsidRDefault="009E156D" w:rsidP="002E4216">
      <w:pPr>
        <w:rPr>
          <w:noProof/>
          <w:lang w:eastAsia="en-US"/>
        </w:rPr>
      </w:pPr>
      <w:r>
        <w:rPr>
          <w:noProof/>
          <w:lang w:eastAsia="en-US"/>
        </w:rPr>
        <w:t>En la función anterior, se buscan los estados que tomarian los nuevos estados generados en la función anterior, en base a las entradas definidas.</w:t>
      </w:r>
    </w:p>
    <w:p w14:paraId="443BA0CA" w14:textId="237BCDE6" w:rsidR="009E156D" w:rsidRDefault="009E156D" w:rsidP="002E4216">
      <w:pPr>
        <w:rPr>
          <w:noProof/>
          <w:lang w:eastAsia="en-US"/>
        </w:rPr>
      </w:pPr>
      <w:r>
        <w:rPr>
          <w:noProof/>
          <w:lang w:val="en-US" w:eastAsia="en-US"/>
        </w:rPr>
        <w:drawing>
          <wp:inline distT="0" distB="0" distL="0" distR="0" wp14:anchorId="6C38F79E" wp14:editId="31C1C61A">
            <wp:extent cx="5486400" cy="2849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849880"/>
                    </a:xfrm>
                    <a:prstGeom prst="rect">
                      <a:avLst/>
                    </a:prstGeom>
                  </pic:spPr>
                </pic:pic>
              </a:graphicData>
            </a:graphic>
          </wp:inline>
        </w:drawing>
      </w:r>
    </w:p>
    <w:p w14:paraId="5F96C8F8" w14:textId="3A2439CD" w:rsidR="009E156D" w:rsidRDefault="009E156D" w:rsidP="002E4216">
      <w:pPr>
        <w:rPr>
          <w:noProof/>
          <w:lang w:eastAsia="en-US"/>
        </w:rPr>
      </w:pPr>
      <w:r>
        <w:rPr>
          <w:noProof/>
          <w:lang w:eastAsia="en-US"/>
        </w:rPr>
        <w:t>En esta función se detectan todos los subconjuntos que son finales, si estos contienen al menos un estado inicial.</w:t>
      </w:r>
      <w:bookmarkStart w:id="5" w:name="_GoBack"/>
      <w:bookmarkEnd w:id="5"/>
    </w:p>
    <w:p w14:paraId="3A1D0641" w14:textId="60FCAFB9" w:rsidR="00754CBB" w:rsidRDefault="00754CBB" w:rsidP="00754CBB">
      <w:pPr>
        <w:pStyle w:val="Heading1"/>
        <w:rPr>
          <w:rStyle w:val="Heading1Char"/>
        </w:rPr>
      </w:pPr>
      <w:r w:rsidRPr="00DA4046">
        <w:rPr>
          <w:rStyle w:val="Heading1Char"/>
        </w:rPr>
        <w:lastRenderedPageBreak/>
        <w:t>Bibliografía</w:t>
      </w:r>
      <w:r>
        <w:rPr>
          <w:rStyle w:val="Heading1Char"/>
        </w:rPr>
        <w:t xml:space="preserve">  </w:t>
      </w:r>
    </w:p>
    <w:p w14:paraId="7839202B" w14:textId="5D0D25CE" w:rsidR="00754CBB" w:rsidRPr="00E71C8F" w:rsidRDefault="00754CBB" w:rsidP="00754CBB">
      <w:pPr>
        <w:pStyle w:val="ListParagraph"/>
        <w:numPr>
          <w:ilvl w:val="0"/>
          <w:numId w:val="11"/>
        </w:numPr>
      </w:pPr>
      <w:r>
        <w:t>Presentaciones de clase, Dr. Víctor de la Cueva</w:t>
      </w:r>
      <w:r w:rsidR="00E71C8F">
        <w:t>, 2016</w:t>
      </w:r>
    </w:p>
    <w:sectPr w:rsidR="00754CBB" w:rsidRPr="00E71C8F">
      <w:footerReference w:type="default" r:id="rId1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442295" w14:textId="77777777" w:rsidR="00A94A64" w:rsidRDefault="00A94A64">
      <w:pPr>
        <w:spacing w:before="0" w:after="0" w:line="240" w:lineRule="auto"/>
      </w:pPr>
      <w:r>
        <w:separator/>
      </w:r>
    </w:p>
  </w:endnote>
  <w:endnote w:type="continuationSeparator" w:id="0">
    <w:p w14:paraId="5F4AD848" w14:textId="77777777" w:rsidR="00A94A64" w:rsidRDefault="00A94A6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67E88" w14:textId="3D11612A" w:rsidR="002163EE" w:rsidRDefault="003806E6">
    <w:pPr>
      <w:pStyle w:val="Footer"/>
    </w:pPr>
    <w:r>
      <w:t xml:space="preserve">Page </w:t>
    </w:r>
    <w:r>
      <w:fldChar w:fldCharType="begin"/>
    </w:r>
    <w:r>
      <w:instrText xml:space="preserve"> PAGE  \* Arabic  \* MERGEFORMAT </w:instrText>
    </w:r>
    <w:r>
      <w:fldChar w:fldCharType="separate"/>
    </w:r>
    <w:r w:rsidR="009E156D">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2C182F" w14:textId="77777777" w:rsidR="00A94A64" w:rsidRDefault="00A94A64">
      <w:pPr>
        <w:spacing w:before="0" w:after="0" w:line="240" w:lineRule="auto"/>
      </w:pPr>
      <w:r>
        <w:separator/>
      </w:r>
    </w:p>
  </w:footnote>
  <w:footnote w:type="continuationSeparator" w:id="0">
    <w:p w14:paraId="3F683369" w14:textId="77777777" w:rsidR="00A94A64" w:rsidRDefault="00A94A6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3390FF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Word Work File L_5"/>
      </v:shape>
    </w:pict>
  </w:numPicBullet>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5721BD1"/>
    <w:multiLevelType w:val="hybridMultilevel"/>
    <w:tmpl w:val="CD90B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2B5DE7"/>
    <w:multiLevelType w:val="hybridMultilevel"/>
    <w:tmpl w:val="65F4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CC1F67"/>
    <w:multiLevelType w:val="hybridMultilevel"/>
    <w:tmpl w:val="E06E6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DE3F52"/>
    <w:multiLevelType w:val="hybridMultilevel"/>
    <w:tmpl w:val="8F0ADC24"/>
    <w:lvl w:ilvl="0" w:tplc="0409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65106F74"/>
    <w:multiLevelType w:val="hybridMultilevel"/>
    <w:tmpl w:val="EDF6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7E08C5"/>
    <w:multiLevelType w:val="hybridMultilevel"/>
    <w:tmpl w:val="57C8EC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3C6434B"/>
    <w:multiLevelType w:val="multilevel"/>
    <w:tmpl w:val="CAC4345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7D284D9A"/>
    <w:multiLevelType w:val="hybridMultilevel"/>
    <w:tmpl w:val="57C8EC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5"/>
  </w:num>
  <w:num w:numId="8">
    <w:abstractNumId w:val="3"/>
  </w:num>
  <w:num w:numId="9">
    <w:abstractNumId w:val="9"/>
  </w:num>
  <w:num w:numId="10">
    <w:abstractNumId w:val="7"/>
  </w:num>
  <w:num w:numId="11">
    <w:abstractNumId w:val="6"/>
  </w:num>
  <w:num w:numId="12">
    <w:abstractNumId w:val="4"/>
  </w:num>
  <w:num w:numId="13">
    <w:abstractNumId w:val="8"/>
    <w:lvlOverride w:ilvl="0">
      <w:startOverride w:val="1"/>
    </w:lvlOverride>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DD4"/>
    <w:rsid w:val="000956CC"/>
    <w:rsid w:val="001B241C"/>
    <w:rsid w:val="002163EE"/>
    <w:rsid w:val="00222E42"/>
    <w:rsid w:val="00246CB8"/>
    <w:rsid w:val="002E1C34"/>
    <w:rsid w:val="002E4216"/>
    <w:rsid w:val="003332BF"/>
    <w:rsid w:val="00366A4B"/>
    <w:rsid w:val="00371DE8"/>
    <w:rsid w:val="003806E6"/>
    <w:rsid w:val="00380747"/>
    <w:rsid w:val="003B62EB"/>
    <w:rsid w:val="003F3183"/>
    <w:rsid w:val="004516C3"/>
    <w:rsid w:val="004C1881"/>
    <w:rsid w:val="00531261"/>
    <w:rsid w:val="00567F77"/>
    <w:rsid w:val="006704D8"/>
    <w:rsid w:val="007327EF"/>
    <w:rsid w:val="00737852"/>
    <w:rsid w:val="00754CBB"/>
    <w:rsid w:val="00785E27"/>
    <w:rsid w:val="0081135C"/>
    <w:rsid w:val="00824EF4"/>
    <w:rsid w:val="00840977"/>
    <w:rsid w:val="0085367D"/>
    <w:rsid w:val="008A3FFC"/>
    <w:rsid w:val="008C49BA"/>
    <w:rsid w:val="00935CDC"/>
    <w:rsid w:val="009531C4"/>
    <w:rsid w:val="009C7175"/>
    <w:rsid w:val="009E156D"/>
    <w:rsid w:val="00A12BF6"/>
    <w:rsid w:val="00A94A64"/>
    <w:rsid w:val="00B248F7"/>
    <w:rsid w:val="00B34148"/>
    <w:rsid w:val="00B61A52"/>
    <w:rsid w:val="00B962BF"/>
    <w:rsid w:val="00C06C90"/>
    <w:rsid w:val="00C1370A"/>
    <w:rsid w:val="00C7027F"/>
    <w:rsid w:val="00CF3012"/>
    <w:rsid w:val="00D20D12"/>
    <w:rsid w:val="00D82DEC"/>
    <w:rsid w:val="00D91DF3"/>
    <w:rsid w:val="00DA4046"/>
    <w:rsid w:val="00DC171D"/>
    <w:rsid w:val="00DC300C"/>
    <w:rsid w:val="00DC46A3"/>
    <w:rsid w:val="00DE3354"/>
    <w:rsid w:val="00DF1034"/>
    <w:rsid w:val="00E06A71"/>
    <w:rsid w:val="00E30DD4"/>
    <w:rsid w:val="00E71C8F"/>
    <w:rsid w:val="00EA4555"/>
    <w:rsid w:val="00F06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275CF"/>
  <w15:chartTrackingRefBased/>
  <w15:docId w15:val="{6180C564-CEC3-443E-BB6B-1638D6BA6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s-MX"/>
    </w:rPr>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B248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1766502">
      <w:bodyDiv w:val="1"/>
      <w:marLeft w:val="0"/>
      <w:marRight w:val="0"/>
      <w:marTop w:val="0"/>
      <w:marBottom w:val="0"/>
      <w:divBdr>
        <w:top w:val="none" w:sz="0" w:space="0" w:color="auto"/>
        <w:left w:val="none" w:sz="0" w:space="0" w:color="auto"/>
        <w:bottom w:val="none" w:sz="0" w:space="0" w:color="auto"/>
        <w:right w:val="none" w:sz="0" w:space="0" w:color="auto"/>
      </w:divBdr>
    </w:div>
    <w:div w:id="98455487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7190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uricio%20G.%20Coello\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B8F2CED3E7F414BA2009E06292D3A46"/>
        <w:category>
          <w:name w:val="General"/>
          <w:gallery w:val="placeholder"/>
        </w:category>
        <w:types>
          <w:type w:val="bbPlcHdr"/>
        </w:types>
        <w:behaviors>
          <w:behavior w:val="content"/>
        </w:behaviors>
        <w:guid w:val="{F4C6C6A6-5FA0-48AD-946C-A13E85F03E04}"/>
      </w:docPartPr>
      <w:docPartBody>
        <w:p w:rsidR="00D206C7" w:rsidRDefault="00D206C7">
          <w:pPr>
            <w:pStyle w:val="AB8F2CED3E7F414BA2009E06292D3A46"/>
          </w:pPr>
          <w:r>
            <w:t>[Name]</w:t>
          </w:r>
        </w:p>
      </w:docPartBody>
    </w:docPart>
    <w:docPart>
      <w:docPartPr>
        <w:name w:val="8CC6F0AF734C435B840E161B8576CD94"/>
        <w:category>
          <w:name w:val="General"/>
          <w:gallery w:val="placeholder"/>
        </w:category>
        <w:types>
          <w:type w:val="bbPlcHdr"/>
        </w:types>
        <w:behaviors>
          <w:behavior w:val="content"/>
        </w:behaviors>
        <w:guid w:val="{B2CF41FF-E12B-49A1-9588-61CDCA309F32}"/>
      </w:docPartPr>
      <w:docPartBody>
        <w:p w:rsidR="00D206C7" w:rsidRDefault="00D206C7">
          <w:pPr>
            <w:pStyle w:val="8CC6F0AF734C435B840E161B8576CD94"/>
          </w:pPr>
          <w:r>
            <w:t>[Course Title]</w:t>
          </w:r>
        </w:p>
      </w:docPartBody>
    </w:docPart>
    <w:docPart>
      <w:docPartPr>
        <w:name w:val="A838F0E1F4784359850F73595AFDAF33"/>
        <w:category>
          <w:name w:val="General"/>
          <w:gallery w:val="placeholder"/>
        </w:category>
        <w:types>
          <w:type w:val="bbPlcHdr"/>
        </w:types>
        <w:behaviors>
          <w:behavior w:val="content"/>
        </w:behaviors>
        <w:guid w:val="{C21F1704-CF4A-4CA6-B9B4-20A64169C5C9}"/>
      </w:docPartPr>
      <w:docPartBody>
        <w:p w:rsidR="00D206C7" w:rsidRDefault="00D206C7">
          <w:pPr>
            <w:pStyle w:val="A838F0E1F4784359850F73595AFDAF33"/>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6C7"/>
    <w:rsid w:val="000435A9"/>
    <w:rsid w:val="00131B12"/>
    <w:rsid w:val="002D5B8B"/>
    <w:rsid w:val="00AE3560"/>
    <w:rsid w:val="00D20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2A24DEA8FBC246D590DD223E6F39898E">
    <w:name w:val="2A24DEA8FBC246D590DD223E6F39898E"/>
  </w:style>
  <w:style w:type="paragraph" w:customStyle="1" w:styleId="AB8F2CED3E7F414BA2009E06292D3A46">
    <w:name w:val="AB8F2CED3E7F414BA2009E06292D3A46"/>
  </w:style>
  <w:style w:type="paragraph" w:customStyle="1" w:styleId="8CC6F0AF734C435B840E161B8576CD94">
    <w:name w:val="8CC6F0AF734C435B840E161B8576CD94"/>
  </w:style>
  <w:style w:type="paragraph" w:customStyle="1" w:styleId="A838F0E1F4784359850F73595AFDAF33">
    <w:name w:val="A838F0E1F4784359850F73595AFDAF33"/>
  </w:style>
  <w:style w:type="character" w:styleId="PlaceholderText">
    <w:name w:val="Placeholder Text"/>
    <w:basedOn w:val="DefaultParagraphFont"/>
    <w:uiPriority w:val="99"/>
    <w:semiHidden/>
    <w:rsid w:val="00D206C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21 de junio del 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25A5F5E4-F110-4D9B-AD82-51ECCAB3A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73</TotalTime>
  <Pages>5</Pages>
  <Words>261</Words>
  <Characters>1493</Characters>
  <Application>Microsoft Office Word</Application>
  <DocSecurity>0</DocSecurity>
  <Lines>12</Lines>
  <Paragraphs>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 Usuario</vt:lpstr>
      <vt:lpstr>Manual de Usuario</vt:lpstr>
    </vt:vector>
  </TitlesOfParts>
  <Company/>
  <LinksUpToDate>false</LinksUpToDate>
  <CharactersWithSpaces>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Proyecto 3</dc:subject>
  <dc:creator>Mauricio G. Coello</dc:creator>
  <cp:keywords>A01328258</cp:keywords>
  <cp:lastModifiedBy>Mauricio G. Coello</cp:lastModifiedBy>
  <cp:revision>14</cp:revision>
  <cp:lastPrinted>2016-03-03T00:46:00Z</cp:lastPrinted>
  <dcterms:created xsi:type="dcterms:W3CDTF">2016-06-06T14:03:00Z</dcterms:created>
  <dcterms:modified xsi:type="dcterms:W3CDTF">2016-06-22T04:22:00Z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